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0A8B" w14:textId="43BF809D" w:rsidR="001B233F" w:rsidRDefault="00193CCC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rFonts w:ascii="Calibri" w:hAnsi="Calibri"/>
          <w:sz w:val="28"/>
          <w:szCs w:val="28"/>
          <w:lang w:val="en-IN"/>
        </w:rPr>
        <w:t>SVN update local</w:t>
      </w:r>
    </w:p>
    <w:p w14:paraId="24B5E54C" w14:textId="704D39DB" w:rsidR="00193CCC" w:rsidRDefault="00193CCC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510C161" wp14:editId="5B2D34BE">
            <wp:extent cx="5486400" cy="3390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88C8" w14:textId="59EBCFBC" w:rsidR="00193CCC" w:rsidRDefault="00193CCC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4EA0989" wp14:editId="1B8DC68B">
            <wp:extent cx="5486400" cy="34861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E91" w14:textId="360BE067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</w:p>
    <w:p w14:paraId="00AC8D17" w14:textId="1F7622FA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A05495E" wp14:editId="3DEF46A6">
            <wp:extent cx="5486400" cy="3644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8E0A" w14:textId="0196695C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E08E4CF" wp14:editId="2A25A778">
            <wp:extent cx="54864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BD5" w14:textId="3D9872C9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rFonts w:ascii="Calibri" w:hAnsi="Calibri"/>
          <w:sz w:val="28"/>
          <w:szCs w:val="28"/>
          <w:lang w:val="en-IN"/>
        </w:rPr>
        <w:lastRenderedPageBreak/>
        <w:t>SVN Commit local</w:t>
      </w:r>
    </w:p>
    <w:p w14:paraId="1C785B4B" w14:textId="3F6D4A9B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7973CD1" wp14:editId="6DCBD312">
            <wp:extent cx="54864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F9E4" w14:textId="05269B04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</w:p>
    <w:p w14:paraId="35158D3E" w14:textId="6E1AED40" w:rsidR="007744A3" w:rsidRDefault="007744A3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rFonts w:ascii="Calibri" w:hAnsi="Calibri"/>
          <w:sz w:val="28"/>
          <w:szCs w:val="28"/>
          <w:lang w:val="en-IN"/>
        </w:rPr>
        <w:t>SVN Update servers</w:t>
      </w:r>
    </w:p>
    <w:p w14:paraId="1A0CA3F1" w14:textId="37ACB082" w:rsidR="007744A3" w:rsidRDefault="002E4F7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BA4FF3" wp14:editId="6D963CF0">
            <wp:extent cx="5486400" cy="3376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45A9" w14:textId="2ED519C2" w:rsidR="002E4F77" w:rsidRDefault="002E4F7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3175575" wp14:editId="5F1474E3">
            <wp:extent cx="5486400" cy="3115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387" w14:textId="564D2B52" w:rsidR="002E4F77" w:rsidRDefault="002E4F7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77D6BDA" wp14:editId="7D9C8016">
            <wp:extent cx="54864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CFBD" w14:textId="28C6A21C" w:rsidR="00FC3B86" w:rsidRDefault="00FC3B86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6B629C2" wp14:editId="09F57643">
            <wp:extent cx="5486400" cy="3063240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7BB" w14:textId="08535484" w:rsidR="00FC3B86" w:rsidRDefault="00FC3B86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rFonts w:ascii="Calibri" w:hAnsi="Calibri"/>
          <w:sz w:val="28"/>
          <w:szCs w:val="28"/>
          <w:lang w:val="en-IN"/>
        </w:rPr>
        <w:t>SQL Script execution</w:t>
      </w:r>
    </w:p>
    <w:p w14:paraId="7FDDF7B5" w14:textId="38D822EA" w:rsidR="00FC3B86" w:rsidRDefault="00AF3D1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87D61BA" wp14:editId="5BA73639">
            <wp:extent cx="5486400" cy="2480310"/>
            <wp:effectExtent l="0" t="0" r="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4EA9" w14:textId="6B338C91" w:rsidR="00AF3D17" w:rsidRDefault="00AF3D1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152614D" wp14:editId="57657B2F">
            <wp:extent cx="5486400" cy="2452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965B" w14:textId="4C28E851" w:rsidR="00AF3D17" w:rsidRDefault="00AF3D1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</w:p>
    <w:p w14:paraId="58653B4C" w14:textId="0387D0A2" w:rsidR="00AF3D17" w:rsidRDefault="00AF3D17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rFonts w:ascii="Calibri" w:hAnsi="Calibri"/>
          <w:sz w:val="28"/>
          <w:szCs w:val="28"/>
          <w:lang w:val="en-IN"/>
        </w:rPr>
        <w:t>Stingray and DTS restart</w:t>
      </w:r>
    </w:p>
    <w:p w14:paraId="0C5B8310" w14:textId="0BE53161" w:rsidR="0058303B" w:rsidRDefault="0058303B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42E73BD" wp14:editId="6FA44482">
            <wp:extent cx="5486400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1D58" w14:textId="681977B1" w:rsidR="0058303B" w:rsidRDefault="0058303B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411BF55" wp14:editId="6C163A65">
            <wp:extent cx="5486400" cy="3014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F7C1" w14:textId="704533F7" w:rsidR="00AF3D17" w:rsidRPr="00193CCC" w:rsidRDefault="00DB2211" w:rsidP="001F58E5">
      <w:pPr>
        <w:tabs>
          <w:tab w:val="left" w:pos="6312"/>
        </w:tabs>
        <w:rPr>
          <w:rFonts w:ascii="Calibri" w:hAnsi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9E76B17" wp14:editId="72C2A970">
            <wp:extent cx="5486400" cy="295973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D17" w:rsidRPr="00193CCC" w:rsidSect="001D365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E8061" w14:textId="77777777" w:rsidR="001711C6" w:rsidRDefault="001711C6" w:rsidP="00961CA7">
      <w:pPr>
        <w:spacing w:after="0" w:line="240" w:lineRule="auto"/>
      </w:pPr>
      <w:r>
        <w:separator/>
      </w:r>
    </w:p>
  </w:endnote>
  <w:endnote w:type="continuationSeparator" w:id="0">
    <w:p w14:paraId="77EB6707" w14:textId="77777777" w:rsidR="001711C6" w:rsidRDefault="001711C6" w:rsidP="00961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ubik">
    <w:altName w:val="Arial"/>
    <w:charset w:val="00"/>
    <w:family w:val="auto"/>
    <w:pitch w:val="variable"/>
    <w:sig w:usb0="00000A07" w:usb1="40000001" w:usb2="00000000" w:usb3="00000000" w:csb0="000000B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68E4" w14:textId="77777777" w:rsidR="00823AE7" w:rsidRDefault="00823A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FF972" w14:textId="77777777" w:rsidR="00D0485F" w:rsidRDefault="00FE586B" w:rsidP="00D0485F">
    <w:pPr>
      <w:pStyle w:val="Footer"/>
      <w:ind w:left="-567"/>
      <w:rPr>
        <w:rFonts w:ascii="Calibri" w:hAnsi="Calibri"/>
        <w:b/>
        <w:bCs/>
        <w:color w:val="002060"/>
        <w:sz w:val="24"/>
        <w:szCs w:val="24"/>
      </w:rPr>
    </w:pPr>
    <w:r>
      <w:rPr>
        <w:noProof/>
      </w:rPr>
      <w:drawing>
        <wp:anchor distT="0" distB="0" distL="114300" distR="114300" simplePos="0" relativeHeight="251661824" behindDoc="1" locked="0" layoutInCell="1" allowOverlap="1" wp14:anchorId="54FEF5AC" wp14:editId="5423A106">
          <wp:simplePos x="0" y="0"/>
          <wp:positionH relativeFrom="margin">
            <wp:align>center</wp:align>
          </wp:positionH>
          <wp:positionV relativeFrom="paragraph">
            <wp:posOffset>8255</wp:posOffset>
          </wp:positionV>
          <wp:extent cx="4888975" cy="161925"/>
          <wp:effectExtent l="0" t="0" r="0" b="0"/>
          <wp:wrapNone/>
          <wp:docPr id="3" name="תמונה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2774"/>
                  <a:stretch/>
                </pic:blipFill>
                <pic:spPr bwMode="auto">
                  <a:xfrm>
                    <a:off x="0" y="0"/>
                    <a:ext cx="4888975" cy="161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214947" w14:textId="3605D843" w:rsidR="00FE586B" w:rsidRPr="00FE586B" w:rsidRDefault="008641E4" w:rsidP="00FE586B">
    <w:pPr>
      <w:pStyle w:val="Footer"/>
      <w:ind w:left="-567"/>
      <w:jc w:val="center"/>
      <w:rPr>
        <w:rFonts w:ascii="Rubik" w:hAnsi="Rubik" w:cs="Rubik"/>
        <w:b/>
        <w:bCs/>
        <w:color w:val="002060"/>
        <w:sz w:val="18"/>
        <w:szCs w:val="18"/>
      </w:rPr>
    </w:pPr>
    <w:r>
      <w:rPr>
        <w:rFonts w:ascii="Rubik" w:hAnsi="Rubik" w:cs="Rubik"/>
        <w:bCs/>
        <w:color w:val="002060"/>
        <w:sz w:val="18"/>
        <w:szCs w:val="18"/>
      </w:rPr>
      <w:t xml:space="preserve">Sapiens Technologies (1982)  India Private Limited (formerly known as Ibexi Solutions Pvt. Ltd) </w:t>
    </w:r>
    <w:r>
      <w:rPr>
        <w:rFonts w:ascii="Rubik" w:hAnsi="Rubik" w:cs="Rubik"/>
        <w:bCs/>
        <w:color w:val="002060"/>
        <w:sz w:val="18"/>
        <w:szCs w:val="18"/>
      </w:rPr>
      <w:br/>
    </w:r>
    <w:r w:rsidR="00C00C07" w:rsidRPr="00FE586B">
      <w:rPr>
        <w:rFonts w:ascii="Rubik" w:hAnsi="Rubik" w:cs="Rubik"/>
        <w:bCs/>
        <w:color w:val="002060"/>
        <w:sz w:val="18"/>
        <w:szCs w:val="18"/>
      </w:rPr>
      <w:t xml:space="preserve">Regd. </w:t>
    </w:r>
    <w:r w:rsidR="00383376" w:rsidRPr="00FE586B">
      <w:rPr>
        <w:rFonts w:ascii="Rubik" w:hAnsi="Rubik" w:cs="Rubik"/>
        <w:bCs/>
        <w:color w:val="002060"/>
        <w:sz w:val="18"/>
        <w:szCs w:val="18"/>
      </w:rPr>
      <w:t>office:</w:t>
    </w:r>
    <w:r w:rsidR="00C00C07" w:rsidRPr="00FE586B">
      <w:rPr>
        <w:rFonts w:ascii="Rubik" w:hAnsi="Rubik" w:cs="Rubik"/>
        <w:bCs/>
        <w:color w:val="002060"/>
        <w:sz w:val="18"/>
        <w:szCs w:val="18"/>
      </w:rPr>
      <w:t xml:space="preserve"> 22 New Pushpamilan, 67 Worli Hills, Mumbai-</w:t>
    </w:r>
    <w:r w:rsidR="0093145B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400 018, India</w:t>
    </w:r>
    <w:r w:rsidR="00D0485F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bookmarkStart w:id="0" w:name="_Hlk536446564"/>
    <w:r w:rsidR="00D0485F" w:rsidRPr="00FE586B">
      <w:rPr>
        <w:rFonts w:ascii="Rubik" w:hAnsi="Rubik" w:cs="Rubik"/>
        <w:b/>
        <w:bCs/>
        <w:color w:val="002060"/>
        <w:sz w:val="18"/>
        <w:szCs w:val="18"/>
      </w:rPr>
      <w:t>|</w:t>
    </w:r>
    <w:bookmarkEnd w:id="0"/>
    <w:r w:rsidR="00D0485F" w:rsidRPr="00FE586B">
      <w:rPr>
        <w:rFonts w:ascii="Rubik" w:hAnsi="Rubik" w:cs="Rubik"/>
        <w:b/>
        <w:bCs/>
        <w:color w:val="002060"/>
        <w:sz w:val="18"/>
        <w:szCs w:val="18"/>
      </w:rPr>
      <w:t xml:space="preserve"> </w:t>
    </w:r>
    <w:r w:rsidRPr="00FE586B">
      <w:rPr>
        <w:rFonts w:ascii="Rubik" w:hAnsi="Rubik" w:cs="Rubik"/>
        <w:bCs/>
        <w:color w:val="002060"/>
        <w:sz w:val="18"/>
        <w:szCs w:val="18"/>
      </w:rPr>
      <w:t xml:space="preserve">Tel: +91 </w:t>
    </w:r>
    <w:r>
      <w:rPr>
        <w:rFonts w:ascii="Rubik" w:hAnsi="Rubik" w:cs="Rubik"/>
        <w:bCs/>
        <w:color w:val="002060"/>
        <w:sz w:val="18"/>
        <w:szCs w:val="18"/>
      </w:rPr>
      <w:t>22</w:t>
    </w:r>
    <w:r w:rsidRPr="00FE586B">
      <w:rPr>
        <w:rFonts w:ascii="Rubik" w:hAnsi="Rubik" w:cs="Rubik"/>
        <w:bCs/>
        <w:color w:val="002060"/>
        <w:sz w:val="18"/>
        <w:szCs w:val="18"/>
      </w:rPr>
      <w:t xml:space="preserve"> 4</w:t>
    </w:r>
    <w:r>
      <w:rPr>
        <w:rFonts w:ascii="Rubik" w:hAnsi="Rubik" w:cs="Rubik"/>
        <w:bCs/>
        <w:color w:val="002060"/>
        <w:sz w:val="18"/>
        <w:szCs w:val="18"/>
      </w:rPr>
      <w:t xml:space="preserve">204 5777 </w:t>
    </w:r>
    <w:r>
      <w:rPr>
        <w:rFonts w:ascii="Rubik" w:hAnsi="Rubik" w:cs="Rubik"/>
        <w:bCs/>
        <w:color w:val="002060"/>
        <w:sz w:val="18"/>
        <w:szCs w:val="18"/>
      </w:rPr>
      <w:br/>
    </w:r>
    <w:r w:rsidR="00C00C07" w:rsidRPr="00FE586B">
      <w:rPr>
        <w:rFonts w:ascii="Rubik" w:hAnsi="Rubik" w:cs="Rubik"/>
        <w:bCs/>
        <w:color w:val="002060"/>
        <w:sz w:val="18"/>
        <w:szCs w:val="18"/>
      </w:rPr>
      <w:t xml:space="preserve">CIN No </w:t>
    </w:r>
    <w:r w:rsidR="004220D5" w:rsidRPr="00FE586B">
      <w:rPr>
        <w:rFonts w:ascii="Rubik" w:hAnsi="Rubik" w:cs="Rubik"/>
        <w:bCs/>
        <w:color w:val="002060"/>
        <w:sz w:val="18"/>
        <w:szCs w:val="18"/>
      </w:rPr>
      <w:t>U72200MH2001PTC133983</w:t>
    </w:r>
    <w:r>
      <w:rPr>
        <w:rFonts w:ascii="Rubik" w:hAnsi="Rubik" w:cs="Rubik"/>
        <w:bCs/>
        <w:color w:val="002060"/>
        <w:sz w:val="18"/>
        <w:szCs w:val="18"/>
      </w:rPr>
      <w:t xml:space="preserve"> email: info.sapiens@sapiens.com</w:t>
    </w:r>
    <w:r>
      <w:rPr>
        <w:rFonts w:ascii="Rubik" w:hAnsi="Rubik" w:cs="Rubik"/>
        <w:bCs/>
        <w:color w:val="002060"/>
        <w:sz w:val="18"/>
        <w:szCs w:val="18"/>
      </w:rPr>
      <w:br/>
      <w:t xml:space="preserve">Bangalore: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Ozone Manay Tech Park, 8th Floor, Block B, South wing, 56/18 Hongasandra, GB Palya, Hosur Road, Bangalore-</w:t>
    </w:r>
    <w:r w:rsidR="0022140D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560 068,</w:t>
    </w:r>
    <w:r w:rsidR="0022140D" w:rsidRPr="00FE586B">
      <w:rPr>
        <w:rFonts w:ascii="Rubik" w:hAnsi="Rubik" w:cs="Rubik"/>
        <w:bCs/>
        <w:color w:val="002060"/>
        <w:sz w:val="18"/>
        <w:szCs w:val="18"/>
      </w:rPr>
      <w:t xml:space="preserve"> India</w:t>
    </w:r>
    <w:r w:rsidR="00D0485F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D0485F" w:rsidRPr="00FE586B">
      <w:rPr>
        <w:rFonts w:ascii="Rubik" w:hAnsi="Rubik" w:cs="Rubik"/>
        <w:b/>
        <w:bCs/>
        <w:color w:val="002060"/>
        <w:sz w:val="18"/>
        <w:szCs w:val="18"/>
      </w:rPr>
      <w:t>|</w:t>
    </w:r>
    <w:r w:rsidR="0022140D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9A700C" w:rsidRPr="00FE586B">
      <w:rPr>
        <w:rFonts w:ascii="Rubik" w:hAnsi="Rubik" w:cs="Rubik"/>
        <w:bCs/>
        <w:color w:val="002060"/>
        <w:sz w:val="18"/>
        <w:szCs w:val="18"/>
      </w:rPr>
      <w:t>Tel</w:t>
    </w:r>
    <w:r w:rsidR="0022140D" w:rsidRPr="00FE586B">
      <w:rPr>
        <w:rFonts w:ascii="Rubik" w:hAnsi="Rubik" w:cs="Rubik"/>
        <w:bCs/>
        <w:color w:val="002060"/>
        <w:sz w:val="18"/>
        <w:szCs w:val="18"/>
      </w:rPr>
      <w:t>:</w:t>
    </w:r>
    <w:r w:rsidR="009A700C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5F65DC" w:rsidRPr="00FE586B">
      <w:rPr>
        <w:rFonts w:ascii="Rubik" w:hAnsi="Rubik" w:cs="Rubik"/>
        <w:bCs/>
        <w:color w:val="002060"/>
        <w:sz w:val="18"/>
        <w:szCs w:val="18"/>
      </w:rPr>
      <w:t xml:space="preserve">+91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80 4906</w:t>
    </w:r>
    <w:r w:rsidR="00FF238D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1300</w:t>
    </w:r>
    <w:r w:rsidR="00D0485F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D0485F" w:rsidRPr="00FE586B">
      <w:rPr>
        <w:rFonts w:ascii="Rubik" w:hAnsi="Rubik" w:cs="Rubik"/>
        <w:b/>
        <w:bCs/>
        <w:color w:val="002060"/>
        <w:sz w:val="18"/>
        <w:szCs w:val="18"/>
      </w:rPr>
      <w:t>|</w:t>
    </w:r>
    <w:r w:rsidR="00C00C07" w:rsidRPr="00FE586B">
      <w:rPr>
        <w:rFonts w:ascii="Rubik" w:hAnsi="Rubik" w:cs="Rubik"/>
        <w:bCs/>
        <w:color w:val="002060"/>
        <w:sz w:val="18"/>
        <w:szCs w:val="18"/>
      </w:rPr>
      <w:t xml:space="preserve"> Fax</w:t>
    </w:r>
    <w:r w:rsidR="00FF238D" w:rsidRPr="00FE586B">
      <w:rPr>
        <w:rFonts w:ascii="Rubik" w:hAnsi="Rubik" w:cs="Rubik"/>
        <w:bCs/>
        <w:color w:val="002060"/>
        <w:sz w:val="18"/>
        <w:szCs w:val="18"/>
      </w:rPr>
      <w:t>:</w:t>
    </w:r>
    <w:r w:rsidR="009A700C" w:rsidRPr="00FE586B">
      <w:rPr>
        <w:rFonts w:ascii="Rubik" w:hAnsi="Rubik" w:cs="Rubik"/>
        <w:bCs/>
        <w:color w:val="002060"/>
        <w:sz w:val="18"/>
        <w:szCs w:val="18"/>
      </w:rPr>
      <w:t xml:space="preserve"> +91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80 4906</w:t>
    </w:r>
    <w:r w:rsidR="00FF238D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 w:rsidR="00C00C07" w:rsidRPr="00FE586B">
      <w:rPr>
        <w:rFonts w:ascii="Rubik" w:hAnsi="Rubik" w:cs="Rubik"/>
        <w:bCs/>
        <w:color w:val="002060"/>
        <w:sz w:val="18"/>
        <w:szCs w:val="18"/>
      </w:rPr>
      <w:t>1327</w:t>
    </w:r>
    <w:r w:rsidR="00FE586B" w:rsidRPr="00FE586B">
      <w:rPr>
        <w:rFonts w:ascii="Rubik" w:hAnsi="Rubik" w:cs="Rubik"/>
        <w:bCs/>
        <w:color w:val="002060"/>
        <w:sz w:val="18"/>
        <w:szCs w:val="18"/>
      </w:rPr>
      <w:t xml:space="preserve"> </w:t>
    </w:r>
    <w:r>
      <w:rPr>
        <w:rFonts w:ascii="Rubik" w:hAnsi="Rubik" w:cs="Rubik"/>
        <w:b/>
        <w:bCs/>
        <w:color w:val="002060"/>
        <w:sz w:val="18"/>
        <w:szCs w:val="18"/>
      </w:rPr>
      <w:t xml:space="preserve"> </w:t>
    </w:r>
    <w:hyperlink r:id="rId2" w:history="1">
      <w:r w:rsidR="00FE586B" w:rsidRPr="00FE586B">
        <w:rPr>
          <w:rStyle w:val="Hyperlink"/>
          <w:rFonts w:ascii="Rubik" w:hAnsi="Rubik" w:cs="Rubik"/>
          <w:color w:val="002060"/>
          <w:sz w:val="18"/>
          <w:szCs w:val="18"/>
        </w:rPr>
        <w:t>www.sapiens.com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DD8D" w14:textId="77777777" w:rsidR="00823AE7" w:rsidRDefault="00823A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55F40" w14:textId="77777777" w:rsidR="001711C6" w:rsidRDefault="001711C6" w:rsidP="00961CA7">
      <w:pPr>
        <w:spacing w:after="0" w:line="240" w:lineRule="auto"/>
      </w:pPr>
      <w:r>
        <w:separator/>
      </w:r>
    </w:p>
  </w:footnote>
  <w:footnote w:type="continuationSeparator" w:id="0">
    <w:p w14:paraId="36EC9A35" w14:textId="77777777" w:rsidR="001711C6" w:rsidRDefault="001711C6" w:rsidP="00961C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D94D" w14:textId="77777777" w:rsidR="00823AE7" w:rsidRDefault="00823A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0112" w14:textId="77777777" w:rsidR="00961CA7" w:rsidRPr="003304B1" w:rsidRDefault="00FE586B" w:rsidP="00C9694E">
    <w:pPr>
      <w:pStyle w:val="Header"/>
      <w:tabs>
        <w:tab w:val="clear" w:pos="8640"/>
        <w:tab w:val="right" w:pos="9214"/>
      </w:tabs>
      <w:ind w:left="-567" w:right="-574"/>
      <w:rPr>
        <w:rFonts w:ascii="Calibri" w:hAnsi="Calibri"/>
      </w:rPr>
    </w:pPr>
    <w:r>
      <w:rPr>
        <w:noProof/>
      </w:rPr>
      <w:drawing>
        <wp:anchor distT="0" distB="0" distL="114300" distR="114300" simplePos="0" relativeHeight="251659776" behindDoc="1" locked="0" layoutInCell="1" allowOverlap="1" wp14:anchorId="4F180929" wp14:editId="682455DD">
          <wp:simplePos x="0" y="0"/>
          <wp:positionH relativeFrom="page">
            <wp:posOffset>3047464</wp:posOffset>
          </wp:positionH>
          <wp:positionV relativeFrom="page">
            <wp:posOffset>283666</wp:posOffset>
          </wp:positionV>
          <wp:extent cx="1508400" cy="396000"/>
          <wp:effectExtent l="0" t="0" r="0" b="10795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4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838EC" w14:textId="77777777" w:rsidR="00823AE7" w:rsidRDefault="00823A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E88847E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577E0BB8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FFFFFF88"/>
    <w:multiLevelType w:val="singleLevel"/>
    <w:tmpl w:val="10E0B738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b/>
        <w:i w:val="0"/>
        <w:color w:val="212121"/>
      </w:rPr>
    </w:lvl>
  </w:abstractNum>
  <w:abstractNum w:abstractNumId="3" w15:restartNumberingAfterBreak="0">
    <w:nsid w:val="FFFFFF89"/>
    <w:multiLevelType w:val="singleLevel"/>
    <w:tmpl w:val="5CBAC6F4"/>
    <w:lvl w:ilvl="0">
      <w:start w:val="1"/>
      <w:numFmt w:val="bullet"/>
      <w:pStyle w:val="ListBullet"/>
      <w:lvlText w:val=""/>
      <w:lvlJc w:val="left"/>
      <w:pPr>
        <w:ind w:left="1080" w:hanging="360"/>
      </w:pPr>
      <w:rPr>
        <w:rFonts w:ascii="Symbol" w:hAnsi="Symbol" w:cs="Symbol" w:hint="default"/>
        <w:color w:val="808080"/>
      </w:rPr>
    </w:lvl>
  </w:abstractNum>
  <w:abstractNum w:abstractNumId="4" w15:restartNumberingAfterBreak="0">
    <w:nsid w:val="26BD59FD"/>
    <w:multiLevelType w:val="hybridMultilevel"/>
    <w:tmpl w:val="C9D68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102E0"/>
    <w:multiLevelType w:val="hybridMultilevel"/>
    <w:tmpl w:val="19D0A2B0"/>
    <w:lvl w:ilvl="0" w:tplc="1CE6E632">
      <w:start w:val="1"/>
      <w:numFmt w:val="decimal"/>
      <w:pStyle w:val="Caption"/>
      <w:lvlText w:val="%1."/>
      <w:lvlJc w:val="left"/>
      <w:pPr>
        <w:ind w:left="1440" w:hanging="360"/>
      </w:pPr>
      <w:rPr>
        <w:rFonts w:ascii="Calibri" w:hAnsi="Calibri" w:cs="Arial" w:hint="default"/>
        <w:b/>
        <w:bCs/>
        <w:i w:val="0"/>
        <w:iCs w:val="0"/>
        <w:color w:val="C94A05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ED33F6C"/>
    <w:multiLevelType w:val="hybridMultilevel"/>
    <w:tmpl w:val="825A3C04"/>
    <w:lvl w:ilvl="0" w:tplc="B504CFAE">
      <w:start w:val="1"/>
      <w:numFmt w:val="bullet"/>
      <w:pStyle w:val="TabletextBullet"/>
      <w:lvlText w:val=""/>
      <w:lvlJc w:val="left"/>
      <w:pPr>
        <w:ind w:left="720" w:hanging="360"/>
      </w:pPr>
      <w:rPr>
        <w:rFonts w:ascii="Symbol" w:hAnsi="Symbol" w:cs="Symbol" w:hint="default"/>
        <w:color w:val="8080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816595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3253996">
    <w:abstractNumId w:val="3"/>
  </w:num>
  <w:num w:numId="3" w16cid:durableId="1276252267">
    <w:abstractNumId w:val="2"/>
    <w:lvlOverride w:ilvl="0">
      <w:startOverride w:val="1"/>
    </w:lvlOverride>
  </w:num>
  <w:num w:numId="4" w16cid:durableId="217666207">
    <w:abstractNumId w:val="1"/>
  </w:num>
  <w:num w:numId="5" w16cid:durableId="1830705598">
    <w:abstractNumId w:val="0"/>
    <w:lvlOverride w:ilvl="0">
      <w:startOverride w:val="1"/>
    </w:lvlOverride>
  </w:num>
  <w:num w:numId="6" w16cid:durableId="940455069">
    <w:abstractNumId w:val="6"/>
  </w:num>
  <w:num w:numId="7" w16cid:durableId="1542741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A0MTMxNrAwNzYzMTNU0lEKTi0uzszPAykwrAUASQsTGCwAAAA="/>
  </w:docVars>
  <w:rsids>
    <w:rsidRoot w:val="007B3B65"/>
    <w:rsid w:val="000006C5"/>
    <w:rsid w:val="000056FC"/>
    <w:rsid w:val="00007573"/>
    <w:rsid w:val="00011C27"/>
    <w:rsid w:val="0001251D"/>
    <w:rsid w:val="0001508C"/>
    <w:rsid w:val="000171D9"/>
    <w:rsid w:val="00030B63"/>
    <w:rsid w:val="00031EFB"/>
    <w:rsid w:val="00037CD0"/>
    <w:rsid w:val="000433B2"/>
    <w:rsid w:val="00051CAC"/>
    <w:rsid w:val="000611FE"/>
    <w:rsid w:val="00063716"/>
    <w:rsid w:val="000638A7"/>
    <w:rsid w:val="000660C9"/>
    <w:rsid w:val="000663F9"/>
    <w:rsid w:val="00066944"/>
    <w:rsid w:val="0006753D"/>
    <w:rsid w:val="00074041"/>
    <w:rsid w:val="000812C9"/>
    <w:rsid w:val="00083A10"/>
    <w:rsid w:val="000973E0"/>
    <w:rsid w:val="000A16B9"/>
    <w:rsid w:val="000A4A2B"/>
    <w:rsid w:val="000A5EC4"/>
    <w:rsid w:val="000B0F1E"/>
    <w:rsid w:val="000B341A"/>
    <w:rsid w:val="000C438E"/>
    <w:rsid w:val="000D38CA"/>
    <w:rsid w:val="000D6219"/>
    <w:rsid w:val="000D70B6"/>
    <w:rsid w:val="000E4952"/>
    <w:rsid w:val="000F1681"/>
    <w:rsid w:val="000F5721"/>
    <w:rsid w:val="00101777"/>
    <w:rsid w:val="0010608A"/>
    <w:rsid w:val="00110190"/>
    <w:rsid w:val="00110E4C"/>
    <w:rsid w:val="00115086"/>
    <w:rsid w:val="00133436"/>
    <w:rsid w:val="00150C41"/>
    <w:rsid w:val="00157FDE"/>
    <w:rsid w:val="00164958"/>
    <w:rsid w:val="001711C6"/>
    <w:rsid w:val="00171D30"/>
    <w:rsid w:val="00173A95"/>
    <w:rsid w:val="00173FAB"/>
    <w:rsid w:val="001872F1"/>
    <w:rsid w:val="00193CCC"/>
    <w:rsid w:val="001A211D"/>
    <w:rsid w:val="001A4454"/>
    <w:rsid w:val="001B1C0D"/>
    <w:rsid w:val="001B233F"/>
    <w:rsid w:val="001C3B2D"/>
    <w:rsid w:val="001C737F"/>
    <w:rsid w:val="001D2362"/>
    <w:rsid w:val="001D365C"/>
    <w:rsid w:val="001D636F"/>
    <w:rsid w:val="001F18CA"/>
    <w:rsid w:val="001F58E5"/>
    <w:rsid w:val="00200B76"/>
    <w:rsid w:val="0020661C"/>
    <w:rsid w:val="0020719E"/>
    <w:rsid w:val="00210252"/>
    <w:rsid w:val="0022140D"/>
    <w:rsid w:val="0024200E"/>
    <w:rsid w:val="00242731"/>
    <w:rsid w:val="00253CBF"/>
    <w:rsid w:val="00256F05"/>
    <w:rsid w:val="00267D91"/>
    <w:rsid w:val="00277B57"/>
    <w:rsid w:val="00283295"/>
    <w:rsid w:val="002837DB"/>
    <w:rsid w:val="002969F5"/>
    <w:rsid w:val="002A60CA"/>
    <w:rsid w:val="002C2778"/>
    <w:rsid w:val="002C697F"/>
    <w:rsid w:val="002D2CC0"/>
    <w:rsid w:val="002D7498"/>
    <w:rsid w:val="002E4F77"/>
    <w:rsid w:val="002F375C"/>
    <w:rsid w:val="002F48ED"/>
    <w:rsid w:val="002F5F0B"/>
    <w:rsid w:val="00302598"/>
    <w:rsid w:val="00302D1A"/>
    <w:rsid w:val="00307DF1"/>
    <w:rsid w:val="00310E4A"/>
    <w:rsid w:val="00324CCD"/>
    <w:rsid w:val="003304B1"/>
    <w:rsid w:val="00333C86"/>
    <w:rsid w:val="0035116E"/>
    <w:rsid w:val="00352975"/>
    <w:rsid w:val="0035526E"/>
    <w:rsid w:val="0035791C"/>
    <w:rsid w:val="00362E5A"/>
    <w:rsid w:val="00365DD5"/>
    <w:rsid w:val="00377B16"/>
    <w:rsid w:val="0038163B"/>
    <w:rsid w:val="00383376"/>
    <w:rsid w:val="00384C09"/>
    <w:rsid w:val="00385D05"/>
    <w:rsid w:val="003A3ADC"/>
    <w:rsid w:val="003B05C0"/>
    <w:rsid w:val="003B2335"/>
    <w:rsid w:val="003C070E"/>
    <w:rsid w:val="003D2EA4"/>
    <w:rsid w:val="003D7076"/>
    <w:rsid w:val="003E058F"/>
    <w:rsid w:val="003E0A99"/>
    <w:rsid w:val="003E4EBE"/>
    <w:rsid w:val="003E6460"/>
    <w:rsid w:val="003F11D2"/>
    <w:rsid w:val="003F3C43"/>
    <w:rsid w:val="003F3D53"/>
    <w:rsid w:val="0040280F"/>
    <w:rsid w:val="00403176"/>
    <w:rsid w:val="004056FD"/>
    <w:rsid w:val="004220D5"/>
    <w:rsid w:val="004252BF"/>
    <w:rsid w:val="00427A00"/>
    <w:rsid w:val="004322FA"/>
    <w:rsid w:val="00433B46"/>
    <w:rsid w:val="004406F1"/>
    <w:rsid w:val="00441D26"/>
    <w:rsid w:val="00442F2D"/>
    <w:rsid w:val="00445569"/>
    <w:rsid w:val="00447421"/>
    <w:rsid w:val="00452B48"/>
    <w:rsid w:val="00456E6B"/>
    <w:rsid w:val="0045735F"/>
    <w:rsid w:val="00457B09"/>
    <w:rsid w:val="00477159"/>
    <w:rsid w:val="00481FB0"/>
    <w:rsid w:val="00491317"/>
    <w:rsid w:val="00491F2E"/>
    <w:rsid w:val="00497DC5"/>
    <w:rsid w:val="004A7026"/>
    <w:rsid w:val="004B04D1"/>
    <w:rsid w:val="004B2A99"/>
    <w:rsid w:val="004B4977"/>
    <w:rsid w:val="004B6206"/>
    <w:rsid w:val="004D777E"/>
    <w:rsid w:val="004E387E"/>
    <w:rsid w:val="004E3FBD"/>
    <w:rsid w:val="004F636C"/>
    <w:rsid w:val="005009FF"/>
    <w:rsid w:val="00501D6C"/>
    <w:rsid w:val="00504379"/>
    <w:rsid w:val="00511819"/>
    <w:rsid w:val="0051448F"/>
    <w:rsid w:val="005262F9"/>
    <w:rsid w:val="00526DFF"/>
    <w:rsid w:val="005314ED"/>
    <w:rsid w:val="00535CA4"/>
    <w:rsid w:val="00536C75"/>
    <w:rsid w:val="005379F1"/>
    <w:rsid w:val="00545547"/>
    <w:rsid w:val="00547020"/>
    <w:rsid w:val="00550A31"/>
    <w:rsid w:val="00550AA5"/>
    <w:rsid w:val="0055153A"/>
    <w:rsid w:val="00552A7D"/>
    <w:rsid w:val="005635F7"/>
    <w:rsid w:val="00566922"/>
    <w:rsid w:val="00580112"/>
    <w:rsid w:val="00582EC1"/>
    <w:rsid w:val="0058303B"/>
    <w:rsid w:val="00587747"/>
    <w:rsid w:val="0059134A"/>
    <w:rsid w:val="0059798A"/>
    <w:rsid w:val="005A4258"/>
    <w:rsid w:val="005B0FD0"/>
    <w:rsid w:val="005B4294"/>
    <w:rsid w:val="005B4719"/>
    <w:rsid w:val="005B4EF2"/>
    <w:rsid w:val="005D7385"/>
    <w:rsid w:val="005F133A"/>
    <w:rsid w:val="005F1780"/>
    <w:rsid w:val="005F3613"/>
    <w:rsid w:val="005F5190"/>
    <w:rsid w:val="005F65DC"/>
    <w:rsid w:val="00600E5A"/>
    <w:rsid w:val="00603FAC"/>
    <w:rsid w:val="00613EC2"/>
    <w:rsid w:val="006142CC"/>
    <w:rsid w:val="006156CB"/>
    <w:rsid w:val="006172B7"/>
    <w:rsid w:val="00625E39"/>
    <w:rsid w:val="00630430"/>
    <w:rsid w:val="00634B04"/>
    <w:rsid w:val="00636845"/>
    <w:rsid w:val="00640601"/>
    <w:rsid w:val="006417F6"/>
    <w:rsid w:val="00641EDC"/>
    <w:rsid w:val="006530AA"/>
    <w:rsid w:val="006543B3"/>
    <w:rsid w:val="0066235C"/>
    <w:rsid w:val="0067234D"/>
    <w:rsid w:val="00675AE7"/>
    <w:rsid w:val="006A4B38"/>
    <w:rsid w:val="006B4370"/>
    <w:rsid w:val="006B4937"/>
    <w:rsid w:val="006C05FA"/>
    <w:rsid w:val="006C5A43"/>
    <w:rsid w:val="006C67F2"/>
    <w:rsid w:val="006D5CC2"/>
    <w:rsid w:val="006E105B"/>
    <w:rsid w:val="006E65C9"/>
    <w:rsid w:val="00701EB0"/>
    <w:rsid w:val="00705F86"/>
    <w:rsid w:val="00707BF9"/>
    <w:rsid w:val="00710192"/>
    <w:rsid w:val="007130B6"/>
    <w:rsid w:val="00725342"/>
    <w:rsid w:val="00732256"/>
    <w:rsid w:val="00732CC4"/>
    <w:rsid w:val="00735874"/>
    <w:rsid w:val="00743EAB"/>
    <w:rsid w:val="00752AE9"/>
    <w:rsid w:val="00761344"/>
    <w:rsid w:val="00766B87"/>
    <w:rsid w:val="00773A73"/>
    <w:rsid w:val="007744A3"/>
    <w:rsid w:val="00777832"/>
    <w:rsid w:val="00782D75"/>
    <w:rsid w:val="007920EB"/>
    <w:rsid w:val="007A2570"/>
    <w:rsid w:val="007B0328"/>
    <w:rsid w:val="007B3484"/>
    <w:rsid w:val="007B3B65"/>
    <w:rsid w:val="007B5387"/>
    <w:rsid w:val="007B6E57"/>
    <w:rsid w:val="007D0BAF"/>
    <w:rsid w:val="007D43E4"/>
    <w:rsid w:val="007D60B2"/>
    <w:rsid w:val="007E2613"/>
    <w:rsid w:val="007E30F4"/>
    <w:rsid w:val="007E42C0"/>
    <w:rsid w:val="007E7A7F"/>
    <w:rsid w:val="007F185D"/>
    <w:rsid w:val="00820165"/>
    <w:rsid w:val="00820A35"/>
    <w:rsid w:val="00823AE7"/>
    <w:rsid w:val="0082445F"/>
    <w:rsid w:val="008244E8"/>
    <w:rsid w:val="00825E3B"/>
    <w:rsid w:val="00834209"/>
    <w:rsid w:val="00837FC8"/>
    <w:rsid w:val="0084210F"/>
    <w:rsid w:val="008552A2"/>
    <w:rsid w:val="00863D25"/>
    <w:rsid w:val="008641E4"/>
    <w:rsid w:val="0086626D"/>
    <w:rsid w:val="00872A29"/>
    <w:rsid w:val="008735B7"/>
    <w:rsid w:val="008A30D1"/>
    <w:rsid w:val="008A7DBC"/>
    <w:rsid w:val="008B01A4"/>
    <w:rsid w:val="008B43B7"/>
    <w:rsid w:val="008B550A"/>
    <w:rsid w:val="008C1656"/>
    <w:rsid w:val="008C26F9"/>
    <w:rsid w:val="008E66B0"/>
    <w:rsid w:val="008F0660"/>
    <w:rsid w:val="008F0A84"/>
    <w:rsid w:val="008F6F75"/>
    <w:rsid w:val="00901E21"/>
    <w:rsid w:val="00903D4A"/>
    <w:rsid w:val="009166D4"/>
    <w:rsid w:val="009167E4"/>
    <w:rsid w:val="0093145B"/>
    <w:rsid w:val="009323EA"/>
    <w:rsid w:val="009336C6"/>
    <w:rsid w:val="00942D6E"/>
    <w:rsid w:val="00961CA7"/>
    <w:rsid w:val="00962E1D"/>
    <w:rsid w:val="0096488D"/>
    <w:rsid w:val="00986B8F"/>
    <w:rsid w:val="009876A0"/>
    <w:rsid w:val="00991976"/>
    <w:rsid w:val="009920F6"/>
    <w:rsid w:val="009926BF"/>
    <w:rsid w:val="0099387D"/>
    <w:rsid w:val="009976A1"/>
    <w:rsid w:val="009A700C"/>
    <w:rsid w:val="009B1304"/>
    <w:rsid w:val="009B1821"/>
    <w:rsid w:val="009B7259"/>
    <w:rsid w:val="009C265B"/>
    <w:rsid w:val="009D5F20"/>
    <w:rsid w:val="009E31E3"/>
    <w:rsid w:val="009E53DC"/>
    <w:rsid w:val="009F2539"/>
    <w:rsid w:val="00A130A0"/>
    <w:rsid w:val="00A15503"/>
    <w:rsid w:val="00A55663"/>
    <w:rsid w:val="00A73BF9"/>
    <w:rsid w:val="00A76BF7"/>
    <w:rsid w:val="00A80C38"/>
    <w:rsid w:val="00A80ED7"/>
    <w:rsid w:val="00A873F9"/>
    <w:rsid w:val="00AB0799"/>
    <w:rsid w:val="00AB232D"/>
    <w:rsid w:val="00AB3A57"/>
    <w:rsid w:val="00AB4477"/>
    <w:rsid w:val="00AB49A1"/>
    <w:rsid w:val="00AC235B"/>
    <w:rsid w:val="00AC40F4"/>
    <w:rsid w:val="00AD3CA0"/>
    <w:rsid w:val="00AD42ED"/>
    <w:rsid w:val="00AD555E"/>
    <w:rsid w:val="00AF1B03"/>
    <w:rsid w:val="00AF3D17"/>
    <w:rsid w:val="00AF3E31"/>
    <w:rsid w:val="00AF794D"/>
    <w:rsid w:val="00B0145A"/>
    <w:rsid w:val="00B0288C"/>
    <w:rsid w:val="00B05B7F"/>
    <w:rsid w:val="00B11F2F"/>
    <w:rsid w:val="00B1281C"/>
    <w:rsid w:val="00B15727"/>
    <w:rsid w:val="00B15853"/>
    <w:rsid w:val="00B25FC0"/>
    <w:rsid w:val="00B37670"/>
    <w:rsid w:val="00B438C8"/>
    <w:rsid w:val="00B60892"/>
    <w:rsid w:val="00B61A47"/>
    <w:rsid w:val="00B62098"/>
    <w:rsid w:val="00B839F4"/>
    <w:rsid w:val="00B84194"/>
    <w:rsid w:val="00B96BE8"/>
    <w:rsid w:val="00BA5042"/>
    <w:rsid w:val="00BA7372"/>
    <w:rsid w:val="00BC17F6"/>
    <w:rsid w:val="00BC2EA0"/>
    <w:rsid w:val="00BC2EE7"/>
    <w:rsid w:val="00BC69FB"/>
    <w:rsid w:val="00BD2468"/>
    <w:rsid w:val="00BD3EDE"/>
    <w:rsid w:val="00BE11D3"/>
    <w:rsid w:val="00C00C07"/>
    <w:rsid w:val="00C00E52"/>
    <w:rsid w:val="00C0168C"/>
    <w:rsid w:val="00C068ED"/>
    <w:rsid w:val="00C137B1"/>
    <w:rsid w:val="00C13804"/>
    <w:rsid w:val="00C209F2"/>
    <w:rsid w:val="00C259DB"/>
    <w:rsid w:val="00C27493"/>
    <w:rsid w:val="00C477EB"/>
    <w:rsid w:val="00C57C50"/>
    <w:rsid w:val="00C75947"/>
    <w:rsid w:val="00C80D93"/>
    <w:rsid w:val="00C82BB4"/>
    <w:rsid w:val="00C831E0"/>
    <w:rsid w:val="00C9694E"/>
    <w:rsid w:val="00CA405E"/>
    <w:rsid w:val="00CA57CC"/>
    <w:rsid w:val="00CB17F0"/>
    <w:rsid w:val="00CB460A"/>
    <w:rsid w:val="00CB6EA7"/>
    <w:rsid w:val="00CD380C"/>
    <w:rsid w:val="00CE7066"/>
    <w:rsid w:val="00CF2897"/>
    <w:rsid w:val="00D0485F"/>
    <w:rsid w:val="00D067AD"/>
    <w:rsid w:val="00D411D0"/>
    <w:rsid w:val="00D46DDE"/>
    <w:rsid w:val="00D51E33"/>
    <w:rsid w:val="00D544C2"/>
    <w:rsid w:val="00D620CD"/>
    <w:rsid w:val="00D75D3D"/>
    <w:rsid w:val="00D86015"/>
    <w:rsid w:val="00D97175"/>
    <w:rsid w:val="00D9752C"/>
    <w:rsid w:val="00DA3BD8"/>
    <w:rsid w:val="00DB2211"/>
    <w:rsid w:val="00DC3607"/>
    <w:rsid w:val="00DC7719"/>
    <w:rsid w:val="00DE0D8D"/>
    <w:rsid w:val="00DE698F"/>
    <w:rsid w:val="00DF553C"/>
    <w:rsid w:val="00DF71C5"/>
    <w:rsid w:val="00E10EB1"/>
    <w:rsid w:val="00E12571"/>
    <w:rsid w:val="00E16500"/>
    <w:rsid w:val="00E2111C"/>
    <w:rsid w:val="00E372D5"/>
    <w:rsid w:val="00E43B77"/>
    <w:rsid w:val="00E5279B"/>
    <w:rsid w:val="00E52BFF"/>
    <w:rsid w:val="00E7039B"/>
    <w:rsid w:val="00E75A89"/>
    <w:rsid w:val="00E92A20"/>
    <w:rsid w:val="00E92E1C"/>
    <w:rsid w:val="00E93340"/>
    <w:rsid w:val="00E95730"/>
    <w:rsid w:val="00E95A4B"/>
    <w:rsid w:val="00EA08A1"/>
    <w:rsid w:val="00EA2851"/>
    <w:rsid w:val="00EA63E5"/>
    <w:rsid w:val="00EB42D1"/>
    <w:rsid w:val="00EB4429"/>
    <w:rsid w:val="00EC5D76"/>
    <w:rsid w:val="00EC61B9"/>
    <w:rsid w:val="00EC7D02"/>
    <w:rsid w:val="00EE20E2"/>
    <w:rsid w:val="00EE45BB"/>
    <w:rsid w:val="00EE4DBC"/>
    <w:rsid w:val="00EE6A46"/>
    <w:rsid w:val="00EF0143"/>
    <w:rsid w:val="00EF294A"/>
    <w:rsid w:val="00F010BC"/>
    <w:rsid w:val="00F10473"/>
    <w:rsid w:val="00F237D2"/>
    <w:rsid w:val="00F2625E"/>
    <w:rsid w:val="00F45E23"/>
    <w:rsid w:val="00F53DB5"/>
    <w:rsid w:val="00F636E6"/>
    <w:rsid w:val="00F64E74"/>
    <w:rsid w:val="00F66F11"/>
    <w:rsid w:val="00F71354"/>
    <w:rsid w:val="00F72648"/>
    <w:rsid w:val="00F9138F"/>
    <w:rsid w:val="00F93B9E"/>
    <w:rsid w:val="00F949E4"/>
    <w:rsid w:val="00F9624B"/>
    <w:rsid w:val="00FA0DAA"/>
    <w:rsid w:val="00FB2DA1"/>
    <w:rsid w:val="00FC0AAE"/>
    <w:rsid w:val="00FC3B86"/>
    <w:rsid w:val="00FC5FCA"/>
    <w:rsid w:val="00FC75F7"/>
    <w:rsid w:val="00FC7D62"/>
    <w:rsid w:val="00FD6DA5"/>
    <w:rsid w:val="00FD7FD9"/>
    <w:rsid w:val="00FE39C1"/>
    <w:rsid w:val="00FE586B"/>
    <w:rsid w:val="00FF238D"/>
    <w:rsid w:val="00FF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BD67A"/>
  <w15:chartTrackingRefBased/>
  <w15:docId w15:val="{66B157CF-D217-4C8B-B6E5-3E049C3A3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anklin Gothic Book" w:eastAsia="Franklin Gothic Book" w:hAnsi="Franklin Gothic Book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4" w:unhideWhenUsed="1" w:qFormat="1"/>
    <w:lsdException w:name="List Number" w:semiHidden="1" w:uiPriority="14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6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6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15" w:unhideWhenUsed="1" w:qFormat="1"/>
    <w:lsdException w:name="List Continue 2" w:semiHidden="1" w:uiPriority="17" w:unhideWhenUsed="1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6" w:qFormat="1"/>
    <w:lsdException w:name="Emphasis" w:uiPriority="2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7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21"/>
    <w:pPr>
      <w:keepNext/>
      <w:tabs>
        <w:tab w:val="left" w:pos="720"/>
        <w:tab w:val="left" w:pos="851"/>
      </w:tabs>
      <w:spacing w:before="800" w:after="400" w:line="440" w:lineRule="exact"/>
      <w:outlineLvl w:val="0"/>
    </w:pPr>
    <w:rPr>
      <w:rFonts w:ascii="Calibri" w:eastAsia="Times New Roman" w:hAnsi="Calibri"/>
      <w:b/>
      <w:bCs/>
      <w:i/>
      <w:color w:val="0F243E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E21"/>
    <w:pPr>
      <w:keepNext/>
      <w:pBdr>
        <w:bottom w:val="single" w:sz="12" w:space="2" w:color="A6A6A6"/>
      </w:pBdr>
      <w:tabs>
        <w:tab w:val="left" w:pos="864"/>
        <w:tab w:val="left" w:pos="1440"/>
      </w:tabs>
      <w:spacing w:before="320" w:after="0" w:line="360" w:lineRule="exact"/>
      <w:outlineLvl w:val="1"/>
    </w:pPr>
    <w:rPr>
      <w:rFonts w:ascii="Calibri" w:eastAsia="Times New Roman" w:hAnsi="Calibri"/>
      <w:b/>
      <w:bCs/>
      <w:color w:val="943634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E21"/>
    <w:pPr>
      <w:keepNext/>
      <w:pBdr>
        <w:bottom w:val="single" w:sz="8" w:space="2" w:color="A6A6A6"/>
      </w:pBdr>
      <w:tabs>
        <w:tab w:val="left" w:pos="1152"/>
        <w:tab w:val="left" w:pos="1728"/>
      </w:tabs>
      <w:spacing w:before="280" w:after="0" w:line="320" w:lineRule="exact"/>
      <w:ind w:left="720" w:right="720"/>
      <w:outlineLvl w:val="2"/>
    </w:pPr>
    <w:rPr>
      <w:rFonts w:ascii="Calibri" w:eastAsia="Times New Roman" w:hAnsi="Calibri"/>
      <w:b/>
      <w:bCs/>
      <w:color w:val="0F243E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E21"/>
    <w:pPr>
      <w:keepNext/>
      <w:tabs>
        <w:tab w:val="left" w:pos="1440"/>
        <w:tab w:val="left" w:pos="2016"/>
      </w:tabs>
      <w:spacing w:before="240" w:after="0" w:line="280" w:lineRule="exact"/>
      <w:ind w:left="720" w:right="720"/>
      <w:outlineLvl w:val="3"/>
    </w:pPr>
    <w:rPr>
      <w:rFonts w:ascii="Calibri" w:eastAsia="Times New Roman" w:hAnsi="Calibri"/>
      <w:b/>
      <w:bCs/>
      <w:color w:val="943634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E21"/>
    <w:pPr>
      <w:tabs>
        <w:tab w:val="left" w:pos="2016"/>
        <w:tab w:val="left" w:pos="2592"/>
      </w:tabs>
      <w:spacing w:before="220" w:after="0" w:line="280" w:lineRule="exact"/>
      <w:ind w:left="1080" w:right="720"/>
      <w:outlineLvl w:val="4"/>
    </w:pPr>
    <w:rPr>
      <w:rFonts w:ascii="Calibri" w:eastAsia="Times New Roman" w:hAnsi="Calibri"/>
      <w:b/>
      <w:bCs/>
      <w:i/>
      <w:iCs/>
      <w:color w:val="215868"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E21"/>
    <w:pPr>
      <w:tabs>
        <w:tab w:val="left" w:pos="2736"/>
        <w:tab w:val="left" w:pos="3312"/>
      </w:tabs>
      <w:spacing w:before="180" w:after="0" w:line="260" w:lineRule="exact"/>
      <w:ind w:left="1080" w:right="720"/>
      <w:outlineLvl w:val="5"/>
    </w:pPr>
    <w:rPr>
      <w:rFonts w:ascii="Calibri" w:eastAsia="Times New Roman" w:hAnsi="Calibr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C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CA7"/>
  </w:style>
  <w:style w:type="paragraph" w:styleId="Footer">
    <w:name w:val="footer"/>
    <w:basedOn w:val="Normal"/>
    <w:link w:val="FooterChar"/>
    <w:uiPriority w:val="99"/>
    <w:unhideWhenUsed/>
    <w:rsid w:val="00961C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CA7"/>
  </w:style>
  <w:style w:type="paragraph" w:styleId="BalloonText">
    <w:name w:val="Balloon Text"/>
    <w:basedOn w:val="Normal"/>
    <w:link w:val="BalloonTextChar"/>
    <w:uiPriority w:val="99"/>
    <w:semiHidden/>
    <w:unhideWhenUsed/>
    <w:rsid w:val="00961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61CA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01E21"/>
    <w:rPr>
      <w:rFonts w:eastAsia="Times New Roman"/>
      <w:sz w:val="22"/>
      <w:szCs w:val="22"/>
      <w:lang w:eastAsia="ja-JP" w:bidi="ar-SA"/>
    </w:rPr>
  </w:style>
  <w:style w:type="character" w:customStyle="1" w:styleId="NoSpacingChar">
    <w:name w:val="No Spacing Char"/>
    <w:link w:val="NoSpacing"/>
    <w:uiPriority w:val="1"/>
    <w:rsid w:val="00901E21"/>
    <w:rPr>
      <w:rFonts w:eastAsia="Times New Roman"/>
      <w:lang w:eastAsia="ja-JP" w:bidi="ar-SA"/>
    </w:rPr>
  </w:style>
  <w:style w:type="character" w:customStyle="1" w:styleId="Heading1Char">
    <w:name w:val="Heading 1 Char"/>
    <w:link w:val="Heading1"/>
    <w:uiPriority w:val="9"/>
    <w:rsid w:val="00901E21"/>
    <w:rPr>
      <w:rFonts w:ascii="Calibri" w:eastAsia="Times New Roman" w:hAnsi="Calibri" w:cs="Arial"/>
      <w:b/>
      <w:bCs/>
      <w:i/>
      <w:color w:val="0F243E"/>
      <w:kern w:val="32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901E21"/>
    <w:rPr>
      <w:rFonts w:ascii="Calibri" w:eastAsia="Times New Roman" w:hAnsi="Calibri" w:cs="Arial"/>
      <w:b/>
      <w:bCs/>
      <w:color w:val="943634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901E21"/>
    <w:rPr>
      <w:rFonts w:ascii="Calibri" w:eastAsia="Times New Roman" w:hAnsi="Calibri" w:cs="Arial"/>
      <w:b/>
      <w:bCs/>
      <w:color w:val="0F243E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901E21"/>
    <w:rPr>
      <w:rFonts w:ascii="Calibri" w:eastAsia="Times New Roman" w:hAnsi="Calibri" w:cs="Arial"/>
      <w:b/>
      <w:bCs/>
      <w:color w:val="943634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901E21"/>
    <w:rPr>
      <w:rFonts w:ascii="Calibri" w:eastAsia="Times New Roman" w:hAnsi="Calibri" w:cs="Arial"/>
      <w:b/>
      <w:bCs/>
      <w:i/>
      <w:iCs/>
      <w:color w:val="215868"/>
      <w:sz w:val="24"/>
      <w:szCs w:val="26"/>
    </w:rPr>
  </w:style>
  <w:style w:type="character" w:customStyle="1" w:styleId="Heading6Char">
    <w:name w:val="Heading 6 Char"/>
    <w:link w:val="Heading6"/>
    <w:uiPriority w:val="9"/>
    <w:semiHidden/>
    <w:rsid w:val="00901E21"/>
    <w:rPr>
      <w:rFonts w:ascii="Calibri" w:eastAsia="Times New Roman" w:hAnsi="Calibri" w:cs="Arial"/>
      <w:b/>
      <w:bCs/>
      <w:i/>
    </w:rPr>
  </w:style>
  <w:style w:type="paragraph" w:styleId="NormalIndent">
    <w:name w:val="Normal Indent"/>
    <w:basedOn w:val="Normal"/>
    <w:uiPriority w:val="1"/>
    <w:semiHidden/>
    <w:unhideWhenUsed/>
    <w:qFormat/>
    <w:rsid w:val="00901E21"/>
    <w:pPr>
      <w:tabs>
        <w:tab w:val="left" w:pos="1440"/>
        <w:tab w:val="left" w:pos="1800"/>
      </w:tabs>
      <w:spacing w:before="100" w:after="0" w:line="260" w:lineRule="exact"/>
      <w:ind w:left="1080" w:right="720"/>
    </w:pPr>
    <w:rPr>
      <w:rFonts w:ascii="Calibri" w:eastAsia="Calibri" w:hAnsi="Calibri"/>
    </w:rPr>
  </w:style>
  <w:style w:type="paragraph" w:styleId="Caption">
    <w:name w:val="caption"/>
    <w:basedOn w:val="Normal"/>
    <w:next w:val="Normal"/>
    <w:uiPriority w:val="24"/>
    <w:semiHidden/>
    <w:unhideWhenUsed/>
    <w:qFormat/>
    <w:rsid w:val="00901E21"/>
    <w:pPr>
      <w:numPr>
        <w:numId w:val="1"/>
      </w:numPr>
      <w:tabs>
        <w:tab w:val="left" w:pos="284"/>
        <w:tab w:val="left" w:pos="567"/>
        <w:tab w:val="left" w:pos="851"/>
      </w:tabs>
      <w:spacing w:before="300" w:after="100" w:line="260" w:lineRule="exact"/>
      <w:ind w:right="720"/>
      <w:jc w:val="center"/>
    </w:pPr>
    <w:rPr>
      <w:rFonts w:ascii="Calibri" w:eastAsia="Calibri" w:hAnsi="Calibri"/>
      <w:b/>
      <w:bCs/>
      <w:sz w:val="20"/>
      <w:szCs w:val="20"/>
    </w:rPr>
  </w:style>
  <w:style w:type="paragraph" w:styleId="ListBullet">
    <w:name w:val="List Bullet"/>
    <w:basedOn w:val="Normal"/>
    <w:uiPriority w:val="14"/>
    <w:semiHidden/>
    <w:unhideWhenUsed/>
    <w:qFormat/>
    <w:rsid w:val="00901E21"/>
    <w:pPr>
      <w:numPr>
        <w:numId w:val="2"/>
      </w:numPr>
      <w:tabs>
        <w:tab w:val="left" w:pos="720"/>
        <w:tab w:val="left" w:pos="1080"/>
      </w:tabs>
      <w:spacing w:before="100" w:after="0" w:line="260" w:lineRule="exact"/>
      <w:ind w:right="720"/>
    </w:pPr>
    <w:rPr>
      <w:rFonts w:ascii="Calibri" w:eastAsia="Calibri" w:hAnsi="Calibri"/>
    </w:rPr>
  </w:style>
  <w:style w:type="paragraph" w:styleId="ListNumber">
    <w:name w:val="List Number"/>
    <w:basedOn w:val="Normal"/>
    <w:uiPriority w:val="14"/>
    <w:semiHidden/>
    <w:unhideWhenUsed/>
    <w:qFormat/>
    <w:rsid w:val="00901E21"/>
    <w:pPr>
      <w:numPr>
        <w:numId w:val="3"/>
      </w:numPr>
      <w:tabs>
        <w:tab w:val="left" w:pos="720"/>
        <w:tab w:val="left" w:pos="851"/>
      </w:tabs>
      <w:spacing w:before="100" w:after="0" w:line="260" w:lineRule="exact"/>
      <w:ind w:right="720"/>
    </w:pPr>
    <w:rPr>
      <w:rFonts w:ascii="Calibri" w:eastAsia="Calibri" w:hAnsi="Calibri"/>
    </w:rPr>
  </w:style>
  <w:style w:type="paragraph" w:styleId="ListBullet2">
    <w:name w:val="List Bullet 2"/>
    <w:basedOn w:val="Normal"/>
    <w:uiPriority w:val="16"/>
    <w:semiHidden/>
    <w:unhideWhenUsed/>
    <w:qFormat/>
    <w:rsid w:val="00901E21"/>
    <w:pPr>
      <w:numPr>
        <w:numId w:val="4"/>
      </w:numPr>
      <w:tabs>
        <w:tab w:val="left" w:pos="1080"/>
        <w:tab w:val="left" w:pos="1440"/>
      </w:tabs>
      <w:spacing w:before="100" w:after="0" w:line="260" w:lineRule="exact"/>
      <w:ind w:left="1440" w:right="720"/>
    </w:pPr>
    <w:rPr>
      <w:rFonts w:ascii="Calibri" w:eastAsia="Calibri" w:hAnsi="Calibri"/>
    </w:rPr>
  </w:style>
  <w:style w:type="paragraph" w:styleId="ListNumber2">
    <w:name w:val="List Number 2"/>
    <w:basedOn w:val="Normal"/>
    <w:uiPriority w:val="16"/>
    <w:semiHidden/>
    <w:unhideWhenUsed/>
    <w:qFormat/>
    <w:rsid w:val="00901E21"/>
    <w:pPr>
      <w:numPr>
        <w:numId w:val="5"/>
      </w:numPr>
      <w:tabs>
        <w:tab w:val="left" w:pos="1080"/>
        <w:tab w:val="left" w:pos="1440"/>
      </w:tabs>
      <w:spacing w:before="100" w:after="0" w:line="260" w:lineRule="exact"/>
      <w:ind w:left="1440" w:right="720"/>
    </w:pPr>
    <w:rPr>
      <w:rFonts w:ascii="Calibri" w:eastAsia="Calibri" w:hAnsi="Calibri"/>
    </w:rPr>
  </w:style>
  <w:style w:type="paragraph" w:styleId="Title">
    <w:name w:val="Title"/>
    <w:basedOn w:val="Normal"/>
    <w:next w:val="Normal"/>
    <w:link w:val="TitleChar"/>
    <w:uiPriority w:val="22"/>
    <w:qFormat/>
    <w:rsid w:val="00901E21"/>
    <w:pPr>
      <w:tabs>
        <w:tab w:val="left" w:pos="284"/>
        <w:tab w:val="left" w:pos="567"/>
        <w:tab w:val="left" w:pos="851"/>
      </w:tabs>
      <w:spacing w:before="240" w:after="400" w:line="520" w:lineRule="exact"/>
      <w:jc w:val="center"/>
    </w:pPr>
    <w:rPr>
      <w:rFonts w:ascii="Calibri" w:eastAsia="Times New Roman" w:hAnsi="Calibri"/>
      <w:b/>
      <w:bCs/>
      <w:i/>
      <w:iCs/>
      <w:color w:val="17365D"/>
      <w:kern w:val="28"/>
      <w:sz w:val="44"/>
      <w:szCs w:val="32"/>
    </w:rPr>
  </w:style>
  <w:style w:type="character" w:customStyle="1" w:styleId="TitleChar">
    <w:name w:val="Title Char"/>
    <w:link w:val="Title"/>
    <w:uiPriority w:val="22"/>
    <w:rsid w:val="00901E21"/>
    <w:rPr>
      <w:rFonts w:ascii="Calibri" w:eastAsia="Times New Roman" w:hAnsi="Calibri" w:cs="Arial"/>
      <w:b/>
      <w:bCs/>
      <w:i/>
      <w:iCs/>
      <w:color w:val="17365D"/>
      <w:kern w:val="28"/>
      <w:sz w:val="44"/>
      <w:szCs w:val="32"/>
    </w:rPr>
  </w:style>
  <w:style w:type="paragraph" w:styleId="ListContinue">
    <w:name w:val="List Continue"/>
    <w:basedOn w:val="Normal"/>
    <w:uiPriority w:val="15"/>
    <w:semiHidden/>
    <w:unhideWhenUsed/>
    <w:qFormat/>
    <w:rsid w:val="00901E21"/>
    <w:pPr>
      <w:tabs>
        <w:tab w:val="left" w:pos="284"/>
        <w:tab w:val="left" w:pos="567"/>
        <w:tab w:val="left" w:pos="851"/>
      </w:tabs>
      <w:spacing w:before="100" w:after="0" w:line="260" w:lineRule="exact"/>
      <w:ind w:left="1080" w:right="720"/>
    </w:pPr>
    <w:rPr>
      <w:rFonts w:ascii="Calibri" w:eastAsia="Calibri" w:hAnsi="Calibri"/>
    </w:rPr>
  </w:style>
  <w:style w:type="paragraph" w:styleId="ListContinue2">
    <w:name w:val="List Continue 2"/>
    <w:basedOn w:val="Normal"/>
    <w:uiPriority w:val="17"/>
    <w:semiHidden/>
    <w:unhideWhenUsed/>
    <w:qFormat/>
    <w:rsid w:val="00901E21"/>
    <w:pPr>
      <w:tabs>
        <w:tab w:val="left" w:pos="1440"/>
        <w:tab w:val="left" w:pos="1800"/>
      </w:tabs>
      <w:spacing w:before="100" w:after="0" w:line="260" w:lineRule="exact"/>
      <w:ind w:left="1440" w:right="720"/>
    </w:pPr>
    <w:rPr>
      <w:rFonts w:ascii="Calibri" w:eastAsia="Calibri" w:hAnsi="Calibri"/>
    </w:rPr>
  </w:style>
  <w:style w:type="paragraph" w:styleId="Subtitle">
    <w:name w:val="Subtitle"/>
    <w:basedOn w:val="Normal"/>
    <w:next w:val="Normal"/>
    <w:link w:val="SubtitleChar"/>
    <w:uiPriority w:val="28"/>
    <w:qFormat/>
    <w:rsid w:val="00901E21"/>
    <w:pPr>
      <w:tabs>
        <w:tab w:val="left" w:pos="284"/>
        <w:tab w:val="left" w:pos="567"/>
        <w:tab w:val="left" w:pos="851"/>
      </w:tabs>
      <w:spacing w:before="100" w:after="300" w:line="360" w:lineRule="exact"/>
      <w:ind w:left="720" w:right="720"/>
      <w:jc w:val="center"/>
    </w:pPr>
    <w:rPr>
      <w:rFonts w:ascii="Calibri" w:eastAsia="Times New Roman" w:hAnsi="Calibri"/>
      <w:i/>
      <w:sz w:val="32"/>
      <w:szCs w:val="24"/>
    </w:rPr>
  </w:style>
  <w:style w:type="character" w:customStyle="1" w:styleId="SubtitleChar">
    <w:name w:val="Subtitle Char"/>
    <w:link w:val="Subtitle"/>
    <w:uiPriority w:val="28"/>
    <w:rsid w:val="00901E21"/>
    <w:rPr>
      <w:rFonts w:ascii="Calibri" w:eastAsia="Times New Roman" w:hAnsi="Calibri" w:cs="Arial"/>
      <w:i/>
      <w:sz w:val="32"/>
      <w:szCs w:val="24"/>
    </w:rPr>
  </w:style>
  <w:style w:type="paragraph" w:customStyle="1" w:styleId="Tabletext">
    <w:name w:val="Tabletext"/>
    <w:basedOn w:val="Normal"/>
    <w:uiPriority w:val="19"/>
    <w:qFormat/>
    <w:rsid w:val="00901E21"/>
    <w:pPr>
      <w:tabs>
        <w:tab w:val="left" w:pos="284"/>
        <w:tab w:val="left" w:pos="567"/>
        <w:tab w:val="left" w:pos="851"/>
      </w:tabs>
      <w:spacing w:before="40" w:after="40" w:line="260" w:lineRule="exact"/>
    </w:pPr>
    <w:rPr>
      <w:rFonts w:ascii="Calibri" w:eastAsia="Calibri" w:hAnsi="Calibri"/>
    </w:rPr>
  </w:style>
  <w:style w:type="paragraph" w:customStyle="1" w:styleId="TabletextBullet">
    <w:name w:val="TabletextBullet"/>
    <w:basedOn w:val="Tabletext"/>
    <w:uiPriority w:val="19"/>
    <w:qFormat/>
    <w:rsid w:val="00901E21"/>
    <w:pPr>
      <w:numPr>
        <w:numId w:val="6"/>
      </w:numPr>
      <w:ind w:left="360"/>
    </w:pPr>
  </w:style>
  <w:style w:type="character" w:styleId="IntenseEmphasis">
    <w:name w:val="Intense Emphasis"/>
    <w:uiPriority w:val="27"/>
    <w:qFormat/>
    <w:rsid w:val="00901E21"/>
    <w:rPr>
      <w:b/>
      <w:bCs/>
      <w:i/>
      <w:iCs/>
      <w:color w:val="auto"/>
    </w:rPr>
  </w:style>
  <w:style w:type="table" w:styleId="MediumShading1-Accent1">
    <w:name w:val="Medium Shading 1 Accent 1"/>
    <w:basedOn w:val="TableNormal"/>
    <w:uiPriority w:val="63"/>
    <w:rsid w:val="00901E21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9A9C9E"/>
        <w:left w:val="single" w:sz="8" w:space="0" w:color="9A9C9E"/>
        <w:bottom w:val="single" w:sz="8" w:space="0" w:color="9A9C9E"/>
        <w:right w:val="single" w:sz="8" w:space="0" w:color="9A9C9E"/>
        <w:insideH w:val="single" w:sz="8" w:space="0" w:color="9A9C9E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tcBorders>
          <w:top w:val="single" w:sz="8" w:space="0" w:color="9A9C9E"/>
          <w:left w:val="single" w:sz="8" w:space="0" w:color="9A9C9E"/>
          <w:bottom w:val="single" w:sz="8" w:space="0" w:color="9A9C9E"/>
          <w:right w:val="single" w:sz="8" w:space="0" w:color="9A9C9E"/>
          <w:insideH w:val="nil"/>
          <w:insideV w:val="nil"/>
        </w:tcBorders>
        <w:shd w:val="clear" w:color="auto" w:fill="797B7E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9A9C9E"/>
          <w:left w:val="single" w:sz="8" w:space="0" w:color="9A9C9E"/>
          <w:bottom w:val="single" w:sz="8" w:space="0" w:color="9A9C9E"/>
          <w:right w:val="single" w:sz="8" w:space="0" w:color="9A9C9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ED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DED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Strong">
    <w:name w:val="Strong"/>
    <w:uiPriority w:val="26"/>
    <w:qFormat/>
    <w:rsid w:val="00901E21"/>
    <w:rPr>
      <w:b/>
      <w:bCs/>
    </w:rPr>
  </w:style>
  <w:style w:type="character" w:styleId="Emphasis">
    <w:name w:val="Emphasis"/>
    <w:uiPriority w:val="25"/>
    <w:qFormat/>
    <w:rsid w:val="00901E21"/>
    <w:rPr>
      <w:i/>
      <w:iCs/>
    </w:rPr>
  </w:style>
  <w:style w:type="character" w:styleId="Hyperlink">
    <w:name w:val="Hyperlink"/>
    <w:uiPriority w:val="99"/>
    <w:unhideWhenUsed/>
    <w:rsid w:val="006D5CC2"/>
    <w:rPr>
      <w:color w:val="5F5F5F"/>
      <w:u w:val="single"/>
    </w:rPr>
  </w:style>
  <w:style w:type="paragraph" w:styleId="NormalWeb">
    <w:name w:val="Normal (Web)"/>
    <w:basedOn w:val="Normal"/>
    <w:uiPriority w:val="99"/>
    <w:unhideWhenUsed/>
    <w:rsid w:val="00207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B3B6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B3B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42CC"/>
    <w:rPr>
      <w:color w:val="A3258E" w:themeColor="followedHyperlink"/>
      <w:u w:val="single"/>
    </w:rPr>
  </w:style>
  <w:style w:type="character" w:customStyle="1" w:styleId="normaltextrun">
    <w:name w:val="normaltextrun"/>
    <w:basedOn w:val="DefaultParagraphFont"/>
    <w:rsid w:val="00173A95"/>
  </w:style>
  <w:style w:type="character" w:customStyle="1" w:styleId="eop">
    <w:name w:val="eop"/>
    <w:basedOn w:val="DefaultParagraphFont"/>
    <w:rsid w:val="00173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cid:image001.png@01D95728.44E02970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cid:image002.png@01D95728.44E02970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apiens.com" TargetMode="External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dhu.T\Word%20Templates\Sapiens%20Bangalore.dotx" TargetMode="External"/></Relationships>
</file>

<file path=word/theme/theme1.xml><?xml version="1.0" encoding="utf-8"?>
<a:theme xmlns:a="http://schemas.openxmlformats.org/drawingml/2006/main" name="Office Theme">
  <a:themeElements>
    <a:clrScheme name="Sapiens">
      <a:dk1>
        <a:sysClr val="windowText" lastClr="000000"/>
      </a:dk1>
      <a:lt1>
        <a:sysClr val="window" lastClr="FFFFFF"/>
      </a:lt1>
      <a:dk2>
        <a:srgbClr val="414042"/>
      </a:dk2>
      <a:lt2>
        <a:srgbClr val="DCDDDE"/>
      </a:lt2>
      <a:accent1>
        <a:srgbClr val="004780"/>
      </a:accent1>
      <a:accent2>
        <a:srgbClr val="F37021"/>
      </a:accent2>
      <a:accent3>
        <a:srgbClr val="00AEEF"/>
      </a:accent3>
      <a:accent4>
        <a:srgbClr val="73BF45"/>
      </a:accent4>
      <a:accent5>
        <a:srgbClr val="A3258E"/>
      </a:accent5>
      <a:accent6>
        <a:srgbClr val="00A8A8"/>
      </a:accent6>
      <a:hlink>
        <a:srgbClr val="00AEEF"/>
      </a:hlink>
      <a:folHlink>
        <a:srgbClr val="A3258E"/>
      </a:folHlink>
    </a:clrScheme>
    <a:fontScheme name="Sapiens">
      <a:majorFont>
        <a:latin typeface="Rubik"/>
        <a:ea typeface=""/>
        <a:cs typeface=""/>
      </a:majorFont>
      <a:minorFont>
        <a:latin typeface="Rubi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ACEDFB-AEE5-4FAE-8EB8-05AE6BFF8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Sapiens Bangalore</Template>
  <TotalTime>206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Sapiens</Company>
  <LinksUpToDate>false</LinksUpToDate>
  <CharactersWithSpaces>129</CharactersWithSpaces>
  <SharedDoc>false</SharedDoc>
  <HLinks>
    <vt:vector size="12" baseType="variant">
      <vt:variant>
        <vt:i4>4325416</vt:i4>
      </vt:variant>
      <vt:variant>
        <vt:i4>3</vt:i4>
      </vt:variant>
      <vt:variant>
        <vt:i4>0</vt:i4>
      </vt:variant>
      <vt:variant>
        <vt:i4>5</vt:i4>
      </vt:variant>
      <vt:variant>
        <vt:lpwstr>mailto:info.sapiens@sapiens.com</vt:lpwstr>
      </vt:variant>
      <vt:variant>
        <vt:lpwstr/>
      </vt:variant>
      <vt:variant>
        <vt:i4>3145847</vt:i4>
      </vt:variant>
      <vt:variant>
        <vt:i4>0</vt:i4>
      </vt:variant>
      <vt:variant>
        <vt:i4>0</vt:i4>
      </vt:variant>
      <vt:variant>
        <vt:i4>5</vt:i4>
      </vt:variant>
      <vt:variant>
        <vt:lpwstr>http://www.sapiens.com/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T</dc:creator>
  <cp:keywords/>
  <cp:lastModifiedBy>SharathGowda GR</cp:lastModifiedBy>
  <cp:revision>7</cp:revision>
  <dcterms:created xsi:type="dcterms:W3CDTF">2023-03-15T02:19:00Z</dcterms:created>
  <dcterms:modified xsi:type="dcterms:W3CDTF">2023-03-15T05:44:00Z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86b39a-f873-4afb-95b7-159453b5f857_Enabled">
    <vt:lpwstr>true</vt:lpwstr>
  </property>
  <property fmtid="{D5CDD505-2E9C-101B-9397-08002B2CF9AE}" pid="3" name="MSIP_Label_9386b39a-f873-4afb-95b7-159453b5f857_SetDate">
    <vt:lpwstr>2021-02-22T10:57:00Z</vt:lpwstr>
  </property>
  <property fmtid="{D5CDD505-2E9C-101B-9397-08002B2CF9AE}" pid="4" name="MSIP_Label_9386b39a-f873-4afb-95b7-159453b5f857_Method">
    <vt:lpwstr>Standard</vt:lpwstr>
  </property>
  <property fmtid="{D5CDD505-2E9C-101B-9397-08002B2CF9AE}" pid="5" name="MSIP_Label_9386b39a-f873-4afb-95b7-159453b5f857_Name">
    <vt:lpwstr>General</vt:lpwstr>
  </property>
  <property fmtid="{D5CDD505-2E9C-101B-9397-08002B2CF9AE}" pid="6" name="MSIP_Label_9386b39a-f873-4afb-95b7-159453b5f857_SiteId">
    <vt:lpwstr>3d918542-68a9-4e89-ac7a-0f74754ddb24</vt:lpwstr>
  </property>
  <property fmtid="{D5CDD505-2E9C-101B-9397-08002B2CF9AE}" pid="7" name="MSIP_Label_9386b39a-f873-4afb-95b7-159453b5f857_ActionId">
    <vt:lpwstr>ad13ca92-53d5-4a9b-95fc-0c33810de630</vt:lpwstr>
  </property>
  <property fmtid="{D5CDD505-2E9C-101B-9397-08002B2CF9AE}" pid="8" name="MSIP_Label_9386b39a-f873-4afb-95b7-159453b5f857_ContentBits">
    <vt:lpwstr>0</vt:lpwstr>
  </property>
</Properties>
</file>